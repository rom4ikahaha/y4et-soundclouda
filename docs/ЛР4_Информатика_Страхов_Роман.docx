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7BA32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4CE1A55B" wp14:editId="07916788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2DCEE835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75AEFD23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5321748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7DB410D3" w14:textId="77777777" w:rsidR="00CE0038" w:rsidRPr="009B55B3" w:rsidRDefault="00CE0038" w:rsidP="00CE0038">
      <w:pPr>
        <w:pStyle w:val="paragraph"/>
      </w:pPr>
    </w:p>
    <w:p w14:paraId="7FF66F87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2C217811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«Вычислительные системы и технологии»</w:t>
      </w:r>
    </w:p>
    <w:p w14:paraId="1B07FEEB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1CCB2F93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9ECE8B4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0A8141C" w14:textId="77777777" w:rsidR="00CE0038" w:rsidRPr="009B55B3" w:rsidRDefault="00CE0038" w:rsidP="00CE0038">
      <w:pPr>
        <w:pStyle w:val="paragraph"/>
        <w:jc w:val="center"/>
      </w:pPr>
    </w:p>
    <w:p w14:paraId="5B186464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51D03196" w14:textId="1A8FF1FD" w:rsidR="00CE0038" w:rsidRPr="0015105D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15105D" w:rsidRPr="0015105D">
        <w:rPr>
          <w:rStyle w:val="normaltextrun"/>
          <w:rFonts w:eastAsiaTheme="majorEastAsia"/>
          <w:b/>
          <w:bCs/>
          <w:sz w:val="28"/>
          <w:szCs w:val="28"/>
        </w:rPr>
        <w:t>4</w:t>
      </w:r>
    </w:p>
    <w:p w14:paraId="3B0B187E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33B75AD0" w14:textId="6EA47190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15105D" w:rsidRPr="0015105D">
        <w:rPr>
          <w:rFonts w:eastAsiaTheme="majorEastAsia"/>
          <w:b/>
          <w:bCs/>
          <w:sz w:val="28"/>
          <w:szCs w:val="28"/>
        </w:rPr>
        <w:t>ПРОЕКТИРОВАНИЕ И РЕАЛИЗАЦИЯ БАЗЫ ДАННЫХ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439AE569" w14:textId="285FB9CC" w:rsidR="002D5607" w:rsidRPr="00CE0038" w:rsidRDefault="002D5607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Fonts w:eastAsiaTheme="majorEastAsia"/>
          <w:szCs w:val="28"/>
        </w:rPr>
        <w:t>У</w:t>
      </w:r>
      <w:r w:rsidRPr="00683286">
        <w:rPr>
          <w:rFonts w:eastAsiaTheme="majorEastAsia"/>
          <w:szCs w:val="28"/>
        </w:rPr>
        <w:t>ч</w:t>
      </w:r>
      <w:r>
        <w:rPr>
          <w:rFonts w:eastAsiaTheme="majorEastAsia"/>
          <w:szCs w:val="28"/>
        </w:rPr>
        <w:t>ё</w:t>
      </w:r>
      <w:r w:rsidRPr="00683286">
        <w:rPr>
          <w:rFonts w:eastAsiaTheme="majorEastAsia"/>
          <w:szCs w:val="28"/>
        </w:rPr>
        <w:t xml:space="preserve">т прослушиваний </w:t>
      </w:r>
      <w:r>
        <w:rPr>
          <w:rFonts w:eastAsiaTheme="majorEastAsia"/>
          <w:szCs w:val="28"/>
          <w:lang w:val="en-US"/>
        </w:rPr>
        <w:t>SoundCloud</w:t>
      </w:r>
      <w:r>
        <w:rPr>
          <w:rFonts w:eastAsiaTheme="majorEastAsia"/>
          <w:szCs w:val="28"/>
        </w:rPr>
        <w:t>-</w:t>
      </w:r>
      <w:r w:rsidRPr="00683286">
        <w:rPr>
          <w:rFonts w:eastAsiaTheme="majorEastAsia"/>
          <w:szCs w:val="28"/>
        </w:rPr>
        <w:t>реперов</w:t>
      </w:r>
    </w:p>
    <w:p w14:paraId="1C23AA84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1F515256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10C765BD" w14:textId="7B6799FA" w:rsidR="00CE0038" w:rsidRPr="00D45751" w:rsidRDefault="005B074E" w:rsidP="005B074E">
      <w:pPr>
        <w:pStyle w:val="paragraph"/>
        <w:ind w:firstLine="708"/>
        <w:jc w:val="center"/>
        <w:rPr>
          <w:rStyle w:val="eop"/>
          <w:rFonts w:eastAsiaTheme="majorEastAsia"/>
          <w:szCs w:val="28"/>
        </w:rPr>
      </w:pPr>
      <w:r>
        <w:rPr>
          <w:sz w:val="28"/>
          <w:szCs w:val="28"/>
        </w:rPr>
        <w:t>ИНФОРМАТИКА</w:t>
      </w:r>
      <w:r w:rsidR="00683286">
        <w:rPr>
          <w:sz w:val="28"/>
          <w:szCs w:val="28"/>
        </w:rPr>
        <w:br/>
      </w:r>
    </w:p>
    <w:p w14:paraId="4C96C752" w14:textId="77777777" w:rsidR="00CE0038" w:rsidRDefault="00CE0038" w:rsidP="00CE0038">
      <w:pPr>
        <w:pStyle w:val="paragraph"/>
        <w:jc w:val="center"/>
      </w:pPr>
    </w:p>
    <w:p w14:paraId="4F696F74" w14:textId="77777777" w:rsidR="00CE0038" w:rsidRDefault="00CE0038" w:rsidP="00CE0038">
      <w:pPr>
        <w:pStyle w:val="paragraph"/>
        <w:jc w:val="right"/>
      </w:pPr>
    </w:p>
    <w:p w14:paraId="1AE586BD" w14:textId="77777777" w:rsidR="00CE0038" w:rsidRPr="00D45751" w:rsidRDefault="00CE0038" w:rsidP="00CE0038">
      <w:pPr>
        <w:pStyle w:val="paragraph"/>
        <w:jc w:val="right"/>
      </w:pPr>
    </w:p>
    <w:p w14:paraId="726ED314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20A49EFA" w14:textId="3A08F222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2-1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Страхов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Р</w:t>
      </w:r>
      <w:r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В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</w:p>
    <w:p w14:paraId="6673A845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E0B5BE5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14D15190" w14:textId="2EAF8811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Звание, должность преподавателя</w:t>
      </w:r>
      <w:r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Pr="00CE0038">
        <w:rPr>
          <w:rStyle w:val="11"/>
          <w:sz w:val="28"/>
          <w:szCs w:val="28"/>
          <w:u w:val="single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Серова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В</w:t>
      </w:r>
      <w:r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П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Pr="009B55B3">
        <w:rPr>
          <w:rStyle w:val="tabchar"/>
          <w:rFonts w:eastAsiaTheme="majorEastAsia"/>
          <w:sz w:val="28"/>
          <w:szCs w:val="28"/>
        </w:rPr>
        <w:t xml:space="preserve">       </w:t>
      </w:r>
      <w:r>
        <w:rPr>
          <w:rStyle w:val="tabchar"/>
          <w:rFonts w:eastAsiaTheme="majorEastAsia"/>
          <w:sz w:val="28"/>
          <w:szCs w:val="28"/>
        </w:rPr>
        <w:t xml:space="preserve">            </w:t>
      </w:r>
      <w:r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3D32AE0C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5C4BC6B1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62126750" w14:textId="7164327A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</w:t>
      </w:r>
      <w:r w:rsidR="0015105D" w:rsidRPr="0015105D">
        <w:rPr>
          <w:rStyle w:val="normaltextrun"/>
          <w:rFonts w:eastAsiaTheme="majorEastAsia"/>
          <w:sz w:val="28"/>
          <w:szCs w:val="28"/>
        </w:rPr>
        <w:t>11</w:t>
      </w:r>
      <w:r w:rsidRPr="009B55B3">
        <w:rPr>
          <w:rStyle w:val="normaltextrun"/>
          <w:rFonts w:eastAsiaTheme="majorEastAsia"/>
          <w:sz w:val="28"/>
          <w:szCs w:val="28"/>
        </w:rPr>
        <w:t>»</w:t>
      </w:r>
      <w:r w:rsidR="005B074E">
        <w:rPr>
          <w:rStyle w:val="normaltextrun"/>
          <w:rFonts w:eastAsiaTheme="majorEastAsia"/>
          <w:sz w:val="28"/>
          <w:szCs w:val="28"/>
        </w:rPr>
        <w:t xml:space="preserve"> </w:t>
      </w:r>
      <w:r w:rsidR="0015105D">
        <w:rPr>
          <w:rStyle w:val="normaltextrun"/>
          <w:rFonts w:eastAsiaTheme="majorEastAsia"/>
          <w:sz w:val="28"/>
          <w:szCs w:val="28"/>
        </w:rPr>
        <w:t>ноября</w:t>
      </w:r>
      <w:r w:rsidR="005B074E">
        <w:rPr>
          <w:rStyle w:val="normaltextrun"/>
          <w:rFonts w:eastAsiaTheme="majorEastAsia"/>
          <w:sz w:val="28"/>
          <w:szCs w:val="28"/>
        </w:rPr>
        <w:t xml:space="preserve"> </w:t>
      </w:r>
      <w:r w:rsidRPr="009B55B3">
        <w:rPr>
          <w:rStyle w:val="normaltextrun"/>
          <w:rFonts w:eastAsiaTheme="majorEastAsia"/>
          <w:sz w:val="28"/>
          <w:szCs w:val="28"/>
        </w:rPr>
        <w:t>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7712614B" w14:textId="77777777" w:rsidR="00CE0038" w:rsidRPr="009B55B3" w:rsidRDefault="00CE0038" w:rsidP="00CE0038">
      <w:pPr>
        <w:jc w:val="right"/>
      </w:pPr>
    </w:p>
    <w:p w14:paraId="172B7668" w14:textId="77777777" w:rsidR="00CE0038" w:rsidRPr="009B55B3" w:rsidRDefault="00CE0038" w:rsidP="00CE0038">
      <w:pPr>
        <w:jc w:val="right"/>
      </w:pPr>
    </w:p>
    <w:p w14:paraId="796A2681" w14:textId="77777777" w:rsidR="00CE0038" w:rsidRPr="009B55B3" w:rsidRDefault="00CE0038" w:rsidP="00CE0038"/>
    <w:p w14:paraId="785421F0" w14:textId="77777777" w:rsidR="00CE0038" w:rsidRPr="009B55B3" w:rsidRDefault="00CE0038" w:rsidP="00CE0038">
      <w:pPr>
        <w:ind w:firstLine="0"/>
      </w:pPr>
    </w:p>
    <w:p w14:paraId="0772809A" w14:textId="3F2AE3C6" w:rsidR="00683286" w:rsidRDefault="009B4224" w:rsidP="00683286">
      <w:pPr>
        <w:spacing w:line="360" w:lineRule="auto"/>
        <w:ind w:firstLine="0"/>
        <w:jc w:val="left"/>
        <w:rPr>
          <w:rFonts w:eastAsia="Calibri" w:cs="Times New Roman"/>
          <w:kern w:val="0"/>
          <w14:ligatures w14:val="none"/>
        </w:rPr>
      </w:pPr>
      <w:bookmarkStart w:id="0" w:name="_Toc207065160"/>
      <w: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Content>
        <w:p w14:paraId="4EBC5582" w14:textId="77777777" w:rsidR="00683286" w:rsidRPr="009B4224" w:rsidRDefault="00683286" w:rsidP="00683286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6E9E7DAB" w14:textId="3A760D75" w:rsidR="005F49FE" w:rsidRDefault="00683286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13709377" w:history="1">
            <w:r w:rsidR="005F49FE" w:rsidRPr="007159D7">
              <w:rPr>
                <w:rStyle w:val="af7"/>
                <w:noProof/>
              </w:rPr>
              <w:t>1.</w:t>
            </w:r>
            <w:r w:rsidR="005F49FE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5F49FE" w:rsidRPr="007159D7">
              <w:rPr>
                <w:rStyle w:val="af7"/>
                <w:noProof/>
              </w:rPr>
              <w:t>Введение</w:t>
            </w:r>
            <w:r w:rsidR="005F49FE">
              <w:rPr>
                <w:noProof/>
                <w:webHidden/>
              </w:rPr>
              <w:tab/>
            </w:r>
            <w:r w:rsidR="005F49FE">
              <w:rPr>
                <w:noProof/>
                <w:webHidden/>
              </w:rPr>
              <w:fldChar w:fldCharType="begin"/>
            </w:r>
            <w:r w:rsidR="005F49FE">
              <w:rPr>
                <w:noProof/>
                <w:webHidden/>
              </w:rPr>
              <w:instrText xml:space="preserve"> PAGEREF _Toc213709377 \h </w:instrText>
            </w:r>
            <w:r w:rsidR="005F49FE">
              <w:rPr>
                <w:noProof/>
                <w:webHidden/>
              </w:rPr>
            </w:r>
            <w:r w:rsidR="005F49FE">
              <w:rPr>
                <w:noProof/>
                <w:webHidden/>
              </w:rPr>
              <w:fldChar w:fldCharType="separate"/>
            </w:r>
            <w:r w:rsidR="005F49FE">
              <w:rPr>
                <w:noProof/>
                <w:webHidden/>
              </w:rPr>
              <w:t>3</w:t>
            </w:r>
            <w:r w:rsidR="005F49FE">
              <w:rPr>
                <w:noProof/>
                <w:webHidden/>
              </w:rPr>
              <w:fldChar w:fldCharType="end"/>
            </w:r>
          </w:hyperlink>
        </w:p>
        <w:p w14:paraId="5147EE93" w14:textId="20CF9B38" w:rsidR="005F49FE" w:rsidRDefault="005F49FE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3709378" w:history="1">
            <w:r w:rsidRPr="007159D7">
              <w:rPr>
                <w:rStyle w:val="af7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7159D7">
              <w:rPr>
                <w:rStyle w:val="af7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5525" w14:textId="600113FA" w:rsidR="005F49FE" w:rsidRDefault="005F49FE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3709379" w:history="1">
            <w:r w:rsidRPr="007159D7">
              <w:rPr>
                <w:rStyle w:val="af7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7159D7">
              <w:rPr>
                <w:rStyle w:val="a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9157" w14:textId="22073AD2" w:rsidR="00683286" w:rsidRPr="007E00D9" w:rsidRDefault="00683286" w:rsidP="00683286"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  <w:r w:rsidRPr="009B4224">
            <w:t xml:space="preserve"> </w:t>
          </w:r>
        </w:p>
        <w:p w14:paraId="6E837DC9" w14:textId="77777777" w:rsidR="00683286" w:rsidRDefault="00000000" w:rsidP="00683286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457D774A" w14:textId="77777777" w:rsidR="00683286" w:rsidRPr="009B4224" w:rsidRDefault="00683286" w:rsidP="00683286">
      <w:pPr>
        <w:spacing w:line="360" w:lineRule="auto"/>
        <w:ind w:firstLine="0"/>
        <w:rPr>
          <w:rFonts w:eastAsia="Calibri" w:cs="Times New Roman"/>
          <w:b/>
          <w:bCs/>
          <w:kern w:val="0"/>
          <w14:ligatures w14:val="none"/>
        </w:rPr>
      </w:pPr>
    </w:p>
    <w:p w14:paraId="795621AE" w14:textId="77777777" w:rsidR="00683286" w:rsidRDefault="00683286" w:rsidP="00124CC4">
      <w:pPr>
        <w:pStyle w:val="-1"/>
      </w:pPr>
      <w:bookmarkStart w:id="1" w:name="_Toc213709377"/>
      <w:r w:rsidRPr="00CE0038">
        <w:lastRenderedPageBreak/>
        <w:t>Введение</w:t>
      </w:r>
      <w:bookmarkEnd w:id="1"/>
    </w:p>
    <w:p w14:paraId="66528CCC" w14:textId="75BC91D3" w:rsidR="00683286" w:rsidRPr="00683286" w:rsidRDefault="0015105D" w:rsidP="00124CC4">
      <w:pPr>
        <w:spacing w:line="360" w:lineRule="auto"/>
        <w:ind w:firstLine="0"/>
        <w:jc w:val="left"/>
      </w:pPr>
      <w:r w:rsidRPr="0015105D">
        <w:t xml:space="preserve">Отчёт по этапам выполнения работы с пояснениями для вашей базы данных учёта прослушиваний треков </w:t>
      </w:r>
      <w:proofErr w:type="spellStart"/>
      <w:r w:rsidRPr="0015105D">
        <w:t>SoundCloud</w:t>
      </w:r>
      <w:proofErr w:type="spellEnd"/>
      <w:r w:rsidR="00683286" w:rsidRPr="00683286">
        <w:t>.</w:t>
      </w:r>
    </w:p>
    <w:p w14:paraId="36D56D56" w14:textId="5C44D86E" w:rsidR="00377184" w:rsidRDefault="00377184" w:rsidP="00124CC4">
      <w:pPr>
        <w:pStyle w:val="afb"/>
      </w:pPr>
      <w:bookmarkStart w:id="2" w:name="_Toc213709378"/>
      <w:r>
        <w:lastRenderedPageBreak/>
        <w:t>Выполнение работы</w:t>
      </w:r>
      <w:bookmarkEnd w:id="2"/>
    </w:p>
    <w:p w14:paraId="7C67B6CD" w14:textId="77777777" w:rsidR="0015105D" w:rsidRPr="0015105D" w:rsidRDefault="0015105D" w:rsidP="0015105D">
      <w:pPr>
        <w:spacing w:line="360" w:lineRule="auto"/>
        <w:rPr>
          <w:b/>
          <w:bCs/>
        </w:rPr>
      </w:pPr>
      <w:r w:rsidRPr="0015105D">
        <w:rPr>
          <w:b/>
          <w:bCs/>
        </w:rPr>
        <w:t>Этап 1. Постановка задачи и анализ требований</w:t>
      </w:r>
    </w:p>
    <w:p w14:paraId="31DCC07F" w14:textId="77777777" w:rsidR="0015105D" w:rsidRPr="0015105D" w:rsidRDefault="0015105D" w:rsidP="0015105D">
      <w:pPr>
        <w:numPr>
          <w:ilvl w:val="0"/>
          <w:numId w:val="36"/>
        </w:numPr>
        <w:spacing w:line="360" w:lineRule="auto"/>
      </w:pPr>
      <w:r w:rsidRPr="0015105D">
        <w:t>Определили предметную область: учёт прослушиваний треков рэп-исполнителей.</w:t>
      </w:r>
    </w:p>
    <w:p w14:paraId="7CD1A2DF" w14:textId="77777777" w:rsidR="0015105D" w:rsidRPr="0015105D" w:rsidRDefault="0015105D" w:rsidP="0015105D">
      <w:pPr>
        <w:numPr>
          <w:ilvl w:val="0"/>
          <w:numId w:val="36"/>
        </w:numPr>
        <w:spacing w:line="360" w:lineRule="auto"/>
      </w:pPr>
      <w:r w:rsidRPr="0015105D">
        <w:t>Выделили основные роли: Администратор, Слушатель, Репер.</w:t>
      </w:r>
    </w:p>
    <w:p w14:paraId="116243F2" w14:textId="77777777" w:rsidR="0015105D" w:rsidRPr="0015105D" w:rsidRDefault="0015105D" w:rsidP="0015105D">
      <w:pPr>
        <w:numPr>
          <w:ilvl w:val="0"/>
          <w:numId w:val="36"/>
        </w:numPr>
        <w:spacing w:line="360" w:lineRule="auto"/>
      </w:pPr>
      <w:r w:rsidRPr="0015105D">
        <w:t>Описали цели системы: сбор метрик, анализ лайков, экспорт отчётов.</w:t>
      </w:r>
    </w:p>
    <w:p w14:paraId="01D54301" w14:textId="77777777" w:rsidR="0015105D" w:rsidRPr="0015105D" w:rsidRDefault="0015105D" w:rsidP="0015105D">
      <w:pPr>
        <w:numPr>
          <w:ilvl w:val="0"/>
          <w:numId w:val="36"/>
        </w:numPr>
        <w:spacing w:line="360" w:lineRule="auto"/>
      </w:pPr>
      <w:r w:rsidRPr="0015105D">
        <w:t>Сформировали список необходимых функций: регистрация артистов/</w:t>
      </w:r>
      <w:proofErr w:type="spellStart"/>
      <w:r w:rsidRPr="0015105D">
        <w:t>trеков</w:t>
      </w:r>
      <w:proofErr w:type="spellEnd"/>
      <w:r w:rsidRPr="0015105D">
        <w:t>, сбор метрик, построение отчётов, уведомления.</w:t>
      </w:r>
    </w:p>
    <w:p w14:paraId="6D7837A8" w14:textId="3624CCFD" w:rsidR="0015105D" w:rsidRPr="0015105D" w:rsidRDefault="0015105D" w:rsidP="0015105D">
      <w:pPr>
        <w:spacing w:line="360" w:lineRule="auto"/>
      </w:pPr>
    </w:p>
    <w:p w14:paraId="37FC0E03" w14:textId="77777777" w:rsidR="0015105D" w:rsidRPr="0015105D" w:rsidRDefault="0015105D" w:rsidP="0015105D">
      <w:pPr>
        <w:spacing w:line="360" w:lineRule="auto"/>
        <w:rPr>
          <w:b/>
          <w:bCs/>
        </w:rPr>
      </w:pPr>
      <w:r w:rsidRPr="0015105D">
        <w:rPr>
          <w:b/>
          <w:bCs/>
        </w:rPr>
        <w:t>Этап 2. Проектирование структуры данных (ER-диаграммы)</w:t>
      </w:r>
    </w:p>
    <w:p w14:paraId="5BB25BBC" w14:textId="77777777" w:rsidR="0015105D" w:rsidRPr="0015105D" w:rsidRDefault="0015105D" w:rsidP="0015105D">
      <w:pPr>
        <w:numPr>
          <w:ilvl w:val="0"/>
          <w:numId w:val="37"/>
        </w:numPr>
        <w:spacing w:line="360" w:lineRule="auto"/>
      </w:pPr>
      <w:r w:rsidRPr="0015105D">
        <w:t>Определили сущности: Администратор, Слушатель, Репер, Трек, Лайк.</w:t>
      </w:r>
    </w:p>
    <w:p w14:paraId="6476228C" w14:textId="77777777" w:rsidR="0015105D" w:rsidRPr="0015105D" w:rsidRDefault="0015105D" w:rsidP="0015105D">
      <w:pPr>
        <w:numPr>
          <w:ilvl w:val="0"/>
          <w:numId w:val="37"/>
        </w:numPr>
        <w:spacing w:line="360" w:lineRule="auto"/>
      </w:pPr>
      <w:r w:rsidRPr="0015105D">
        <w:t xml:space="preserve">Определили атрибуты для каждой сущности: </w:t>
      </w:r>
      <w:proofErr w:type="spellStart"/>
      <w:r w:rsidRPr="0015105D">
        <w:t>id</w:t>
      </w:r>
      <w:proofErr w:type="spellEnd"/>
      <w:r w:rsidRPr="0015105D">
        <w:t xml:space="preserve">, </w:t>
      </w:r>
      <w:proofErr w:type="spellStart"/>
      <w:r w:rsidRPr="0015105D">
        <w:t>login</w:t>
      </w:r>
      <w:proofErr w:type="spellEnd"/>
      <w:r w:rsidRPr="0015105D">
        <w:t xml:space="preserve">, </w:t>
      </w:r>
      <w:proofErr w:type="spellStart"/>
      <w:r w:rsidRPr="0015105D">
        <w:t>name</w:t>
      </w:r>
      <w:proofErr w:type="spellEnd"/>
      <w:r w:rsidRPr="0015105D">
        <w:t xml:space="preserve">, </w:t>
      </w:r>
      <w:proofErr w:type="spellStart"/>
      <w:r w:rsidRPr="0015105D">
        <w:t>genre</w:t>
      </w:r>
      <w:proofErr w:type="spellEnd"/>
      <w:r w:rsidRPr="0015105D">
        <w:t>, и др.</w:t>
      </w:r>
    </w:p>
    <w:p w14:paraId="23183A3D" w14:textId="77777777" w:rsidR="0015105D" w:rsidRPr="0015105D" w:rsidRDefault="0015105D" w:rsidP="0015105D">
      <w:pPr>
        <w:numPr>
          <w:ilvl w:val="0"/>
          <w:numId w:val="37"/>
        </w:numPr>
        <w:spacing w:line="360" w:lineRule="auto"/>
      </w:pPr>
      <w:r w:rsidRPr="0015105D">
        <w:t>Определили первичные ключи (PK) и внешние ключи (FK), обеспечивающие связи.</w:t>
      </w:r>
    </w:p>
    <w:p w14:paraId="737F06C8" w14:textId="77777777" w:rsidR="0015105D" w:rsidRPr="0015105D" w:rsidRDefault="0015105D" w:rsidP="0015105D">
      <w:pPr>
        <w:numPr>
          <w:ilvl w:val="0"/>
          <w:numId w:val="37"/>
        </w:numPr>
        <w:spacing w:line="360" w:lineRule="auto"/>
      </w:pPr>
      <w:r w:rsidRPr="0015105D">
        <w:t>Установили типы связей:</w:t>
      </w:r>
    </w:p>
    <w:p w14:paraId="6B341194" w14:textId="77777777" w:rsidR="0015105D" w:rsidRPr="0015105D" w:rsidRDefault="0015105D" w:rsidP="0015105D">
      <w:pPr>
        <w:numPr>
          <w:ilvl w:val="1"/>
          <w:numId w:val="37"/>
        </w:numPr>
        <w:spacing w:line="360" w:lineRule="auto"/>
      </w:pPr>
      <w:r w:rsidRPr="0015105D">
        <w:t xml:space="preserve">Репер – Трек: </w:t>
      </w:r>
      <w:proofErr w:type="gramStart"/>
      <w:r w:rsidRPr="0015105D">
        <w:t>1:N</w:t>
      </w:r>
      <w:proofErr w:type="gramEnd"/>
      <w:r w:rsidRPr="0015105D">
        <w:t xml:space="preserve"> (один ко многим)</w:t>
      </w:r>
    </w:p>
    <w:p w14:paraId="47933C66" w14:textId="77777777" w:rsidR="0015105D" w:rsidRPr="0015105D" w:rsidRDefault="0015105D" w:rsidP="0015105D">
      <w:pPr>
        <w:numPr>
          <w:ilvl w:val="1"/>
          <w:numId w:val="37"/>
        </w:numPr>
        <w:spacing w:line="360" w:lineRule="auto"/>
      </w:pPr>
      <w:r w:rsidRPr="0015105D">
        <w:t xml:space="preserve">Слушатель – Лайк – Трек: </w:t>
      </w:r>
      <w:proofErr w:type="gramStart"/>
      <w:r w:rsidRPr="0015105D">
        <w:t>M:N</w:t>
      </w:r>
      <w:proofErr w:type="gramEnd"/>
      <w:r w:rsidRPr="0015105D">
        <w:t xml:space="preserve"> (многие ко многим через таблицу Лайк)</w:t>
      </w:r>
    </w:p>
    <w:p w14:paraId="7680E29A" w14:textId="77777777" w:rsidR="0015105D" w:rsidRDefault="0015105D" w:rsidP="0015105D">
      <w:pPr>
        <w:numPr>
          <w:ilvl w:val="0"/>
          <w:numId w:val="37"/>
        </w:numPr>
        <w:spacing w:line="360" w:lineRule="auto"/>
      </w:pPr>
      <w:r w:rsidRPr="0015105D">
        <w:t>Создали ER-диаграмму для визуализации структуры.</w:t>
      </w:r>
    </w:p>
    <w:p w14:paraId="379B5C88" w14:textId="77777777" w:rsidR="0015105D" w:rsidRDefault="0015105D" w:rsidP="0015105D">
      <w:pPr>
        <w:spacing w:line="360" w:lineRule="auto"/>
        <w:ind w:left="720" w:firstLine="0"/>
      </w:pPr>
    </w:p>
    <w:p w14:paraId="627C1F76" w14:textId="5B29340E" w:rsidR="0015105D" w:rsidRPr="0015105D" w:rsidRDefault="0015105D" w:rsidP="0015105D">
      <w:pPr>
        <w:spacing w:line="360" w:lineRule="auto"/>
        <w:ind w:left="720" w:firstLine="0"/>
      </w:pPr>
      <w:r>
        <w:rPr>
          <w:noProof/>
        </w:rPr>
        <w:lastRenderedPageBreak/>
        <w:drawing>
          <wp:inline distT="0" distB="0" distL="0" distR="0" wp14:anchorId="20D8A98D" wp14:editId="4586B060">
            <wp:extent cx="5934075" cy="58388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2E13" w14:textId="3CD8D303" w:rsidR="0015105D" w:rsidRPr="0015105D" w:rsidRDefault="0015105D" w:rsidP="0015105D">
      <w:pPr>
        <w:spacing w:line="360" w:lineRule="auto"/>
        <w:ind w:firstLine="0"/>
      </w:pPr>
    </w:p>
    <w:p w14:paraId="222E59C2" w14:textId="77777777" w:rsidR="0015105D" w:rsidRPr="0015105D" w:rsidRDefault="0015105D" w:rsidP="0015105D">
      <w:pPr>
        <w:spacing w:line="360" w:lineRule="auto"/>
        <w:rPr>
          <w:b/>
          <w:bCs/>
        </w:rPr>
      </w:pPr>
      <w:r w:rsidRPr="0015105D">
        <w:rPr>
          <w:b/>
          <w:bCs/>
        </w:rPr>
        <w:t>Этап 3. Реализация базы данных в Microsoft Access</w:t>
      </w:r>
    </w:p>
    <w:p w14:paraId="67362C8F" w14:textId="77777777" w:rsidR="0015105D" w:rsidRPr="0015105D" w:rsidRDefault="0015105D" w:rsidP="0015105D">
      <w:pPr>
        <w:numPr>
          <w:ilvl w:val="0"/>
          <w:numId w:val="38"/>
        </w:numPr>
        <w:spacing w:line="360" w:lineRule="auto"/>
      </w:pPr>
      <w:r w:rsidRPr="0015105D">
        <w:t>Создали таблицы с соответствующими полями и типами данных.</w:t>
      </w:r>
    </w:p>
    <w:p w14:paraId="245855EC" w14:textId="77777777" w:rsidR="0015105D" w:rsidRPr="0015105D" w:rsidRDefault="0015105D" w:rsidP="0015105D">
      <w:pPr>
        <w:numPr>
          <w:ilvl w:val="0"/>
          <w:numId w:val="38"/>
        </w:numPr>
        <w:spacing w:line="360" w:lineRule="auto"/>
      </w:pPr>
      <w:r w:rsidRPr="0015105D">
        <w:t>Установили первичные ключи.</w:t>
      </w:r>
    </w:p>
    <w:p w14:paraId="6BE50EC1" w14:textId="77777777" w:rsidR="0015105D" w:rsidRPr="0015105D" w:rsidRDefault="0015105D" w:rsidP="0015105D">
      <w:pPr>
        <w:numPr>
          <w:ilvl w:val="0"/>
          <w:numId w:val="38"/>
        </w:numPr>
        <w:spacing w:line="360" w:lineRule="auto"/>
      </w:pPr>
      <w:r w:rsidRPr="0015105D">
        <w:t>В разделе «Связи» настроили внешние ключи и обеспечили целостность данных.</w:t>
      </w:r>
    </w:p>
    <w:p w14:paraId="4D740204" w14:textId="77777777" w:rsidR="0015105D" w:rsidRDefault="0015105D" w:rsidP="0015105D">
      <w:pPr>
        <w:numPr>
          <w:ilvl w:val="0"/>
          <w:numId w:val="38"/>
        </w:numPr>
        <w:spacing w:line="360" w:lineRule="auto"/>
      </w:pPr>
      <w:r w:rsidRPr="0015105D">
        <w:t>Проверили правильность установленных связей.</w:t>
      </w:r>
    </w:p>
    <w:p w14:paraId="3D73DBA2" w14:textId="77777777" w:rsidR="0015105D" w:rsidRDefault="0015105D" w:rsidP="0015105D">
      <w:pPr>
        <w:spacing w:line="360" w:lineRule="auto"/>
      </w:pPr>
    </w:p>
    <w:p w14:paraId="2A0C73D3" w14:textId="20DABCEE" w:rsidR="0015105D" w:rsidRPr="0015105D" w:rsidRDefault="0015105D" w:rsidP="0015105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F905C2D" wp14:editId="2E8A2BC3">
            <wp:extent cx="5943600" cy="12477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60DD4" wp14:editId="537DAF64">
            <wp:extent cx="5953125" cy="13144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0222A" wp14:editId="15F19C7E">
            <wp:extent cx="5934075" cy="11906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152C4" wp14:editId="09902056">
            <wp:extent cx="5934075" cy="13811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E363E" wp14:editId="643A04E5">
            <wp:extent cx="5934075" cy="13049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2FB0" w14:textId="6523F068" w:rsidR="0015105D" w:rsidRPr="0015105D" w:rsidRDefault="0015105D" w:rsidP="0015105D">
      <w:pPr>
        <w:spacing w:line="360" w:lineRule="auto"/>
      </w:pPr>
    </w:p>
    <w:p w14:paraId="61F863C7" w14:textId="77777777" w:rsidR="0015105D" w:rsidRPr="0015105D" w:rsidRDefault="0015105D" w:rsidP="0015105D">
      <w:pPr>
        <w:spacing w:line="360" w:lineRule="auto"/>
        <w:rPr>
          <w:b/>
          <w:bCs/>
        </w:rPr>
      </w:pPr>
      <w:r w:rsidRPr="0015105D">
        <w:rPr>
          <w:b/>
          <w:bCs/>
        </w:rPr>
        <w:t>Этап 4. Создание интерфейса для ввода данных (формы)</w:t>
      </w:r>
    </w:p>
    <w:p w14:paraId="1118B86A" w14:textId="77777777" w:rsidR="0015105D" w:rsidRPr="0015105D" w:rsidRDefault="0015105D" w:rsidP="0015105D">
      <w:pPr>
        <w:numPr>
          <w:ilvl w:val="0"/>
          <w:numId w:val="39"/>
        </w:numPr>
        <w:spacing w:line="360" w:lineRule="auto"/>
      </w:pPr>
      <w:r w:rsidRPr="0015105D">
        <w:t>Создали отдельные формы для ввода данных в каждую таблицу.</w:t>
      </w:r>
    </w:p>
    <w:p w14:paraId="7C677C4B" w14:textId="77777777" w:rsidR="0015105D" w:rsidRPr="0015105D" w:rsidRDefault="0015105D" w:rsidP="0015105D">
      <w:pPr>
        <w:numPr>
          <w:ilvl w:val="0"/>
          <w:numId w:val="39"/>
        </w:numPr>
        <w:spacing w:line="360" w:lineRule="auto"/>
      </w:pPr>
      <w:r w:rsidRPr="0015105D">
        <w:t xml:space="preserve">Настроили главную форму с </w:t>
      </w:r>
      <w:proofErr w:type="spellStart"/>
      <w:r w:rsidRPr="0015105D">
        <w:t>подформами</w:t>
      </w:r>
      <w:proofErr w:type="spellEnd"/>
      <w:r w:rsidRPr="0015105D">
        <w:t xml:space="preserve"> для связи данных (например, треки репера, лайки на треки).</w:t>
      </w:r>
    </w:p>
    <w:p w14:paraId="29183585" w14:textId="77777777" w:rsidR="0015105D" w:rsidRPr="0015105D" w:rsidRDefault="0015105D" w:rsidP="0015105D">
      <w:pPr>
        <w:numPr>
          <w:ilvl w:val="0"/>
          <w:numId w:val="39"/>
        </w:numPr>
        <w:spacing w:line="360" w:lineRule="auto"/>
      </w:pPr>
      <w:r w:rsidRPr="0015105D">
        <w:t>Добавили элементы для удобной навигации и ввода данных.</w:t>
      </w:r>
    </w:p>
    <w:p w14:paraId="20C9F4ED" w14:textId="77777777" w:rsidR="0015105D" w:rsidRDefault="0015105D" w:rsidP="0015105D">
      <w:pPr>
        <w:numPr>
          <w:ilvl w:val="0"/>
          <w:numId w:val="39"/>
        </w:numPr>
        <w:spacing w:line="360" w:lineRule="auto"/>
      </w:pPr>
      <w:r w:rsidRPr="0015105D">
        <w:t>Тестировали корректность сохранения и отображения информации.</w:t>
      </w:r>
    </w:p>
    <w:p w14:paraId="00CCA1EB" w14:textId="36797D11" w:rsidR="0015105D" w:rsidRPr="0015105D" w:rsidRDefault="0015105D" w:rsidP="0015105D">
      <w:pPr>
        <w:spacing w:line="360" w:lineRule="auto"/>
        <w:ind w:left="720" w:firstLine="0"/>
      </w:pPr>
      <w:r>
        <w:rPr>
          <w:noProof/>
        </w:rPr>
        <w:lastRenderedPageBreak/>
        <w:drawing>
          <wp:inline distT="0" distB="0" distL="0" distR="0" wp14:anchorId="1D5BAC70" wp14:editId="0D73CBB7">
            <wp:extent cx="5934075" cy="2019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98580" wp14:editId="035DAD5D">
            <wp:extent cx="5934075" cy="1638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6E38C" wp14:editId="78091C76">
            <wp:extent cx="5934075" cy="1524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2BE1C" wp14:editId="0631E8E8">
            <wp:extent cx="4686300" cy="2324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4000C" wp14:editId="20BE1006">
            <wp:extent cx="5934075" cy="18859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B236" w14:textId="77777777" w:rsidR="0015105D" w:rsidRPr="0015105D" w:rsidRDefault="0015105D" w:rsidP="0015105D">
      <w:pPr>
        <w:spacing w:line="360" w:lineRule="auto"/>
        <w:ind w:firstLine="0"/>
      </w:pPr>
    </w:p>
    <w:p w14:paraId="03595391" w14:textId="77777777" w:rsidR="00683286" w:rsidRDefault="00683286" w:rsidP="00683286">
      <w:pPr>
        <w:pStyle w:val="-1"/>
      </w:pPr>
      <w:bookmarkStart w:id="3" w:name="_Toc207065166"/>
      <w:bookmarkStart w:id="4" w:name="_Toc213709379"/>
      <w:r>
        <w:lastRenderedPageBreak/>
        <w:t>Заключение</w:t>
      </w:r>
      <w:bookmarkEnd w:id="3"/>
      <w:bookmarkEnd w:id="4"/>
    </w:p>
    <w:bookmarkEnd w:id="0"/>
    <w:p w14:paraId="4EA6F6C9" w14:textId="0134C489" w:rsidR="009B4224" w:rsidRDefault="0015105D" w:rsidP="0015105D">
      <w:pPr>
        <w:spacing w:line="360" w:lineRule="auto"/>
        <w:jc w:val="left"/>
      </w:pPr>
      <w:r w:rsidRPr="0015105D">
        <w:t>Поэтапная работа позволила создать и реализовать проект информационной системы с учётом всех требований: от анализа до визуализации данных. Создание форм и связей обеспечило удобный и надёжный ввод данных.</w:t>
      </w:r>
    </w:p>
    <w:sectPr w:rsidR="009B4224" w:rsidSect="00CE0038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4C155" w14:textId="77777777" w:rsidR="00050592" w:rsidRDefault="00050592" w:rsidP="00CE0038">
      <w:r>
        <w:separator/>
      </w:r>
    </w:p>
  </w:endnote>
  <w:endnote w:type="continuationSeparator" w:id="0">
    <w:p w14:paraId="77CE6F98" w14:textId="77777777" w:rsidR="00050592" w:rsidRDefault="00050592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Content>
      <w:p w14:paraId="18760706" w14:textId="77777777" w:rsidR="00CE0038" w:rsidRDefault="00CE0038" w:rsidP="00CE0038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FD16A" w14:textId="77777777" w:rsidR="00CE0038" w:rsidRPr="00CE0038" w:rsidRDefault="00CE0038" w:rsidP="00CE0038">
    <w:pPr>
      <w:pStyle w:val="af4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19719" w14:textId="77777777" w:rsidR="00050592" w:rsidRDefault="00050592" w:rsidP="00CE0038">
      <w:r>
        <w:separator/>
      </w:r>
    </w:p>
  </w:footnote>
  <w:footnote w:type="continuationSeparator" w:id="0">
    <w:p w14:paraId="2DCE2208" w14:textId="77777777" w:rsidR="00050592" w:rsidRDefault="00050592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2D6"/>
    <w:multiLevelType w:val="hybridMultilevel"/>
    <w:tmpl w:val="8780DF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2772D"/>
    <w:multiLevelType w:val="hybridMultilevel"/>
    <w:tmpl w:val="A00C8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3272B4"/>
    <w:multiLevelType w:val="hybridMultilevel"/>
    <w:tmpl w:val="5288B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310E47"/>
    <w:multiLevelType w:val="multilevel"/>
    <w:tmpl w:val="FD8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4A1597"/>
    <w:multiLevelType w:val="multilevel"/>
    <w:tmpl w:val="CEC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B74A89"/>
    <w:multiLevelType w:val="hybridMultilevel"/>
    <w:tmpl w:val="69D8F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452F21"/>
    <w:multiLevelType w:val="hybridMultilevel"/>
    <w:tmpl w:val="5C627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8A16D0"/>
    <w:multiLevelType w:val="multilevel"/>
    <w:tmpl w:val="9D9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2E5FBB"/>
    <w:multiLevelType w:val="hybridMultilevel"/>
    <w:tmpl w:val="A6AEF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007BD6"/>
    <w:multiLevelType w:val="hybridMultilevel"/>
    <w:tmpl w:val="636C8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416D29"/>
    <w:multiLevelType w:val="hybridMultilevel"/>
    <w:tmpl w:val="310287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F8F7593"/>
    <w:multiLevelType w:val="multilevel"/>
    <w:tmpl w:val="AFF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8F013D"/>
    <w:multiLevelType w:val="hybridMultilevel"/>
    <w:tmpl w:val="4BA2183E"/>
    <w:lvl w:ilvl="0" w:tplc="4A4C975A">
      <w:start w:val="1"/>
      <w:numFmt w:val="bullet"/>
      <w:pStyle w:val="-2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3" w15:restartNumberingAfterBreak="0">
    <w:nsid w:val="23081FF4"/>
    <w:multiLevelType w:val="multilevel"/>
    <w:tmpl w:val="FEF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F145C1"/>
    <w:multiLevelType w:val="hybridMultilevel"/>
    <w:tmpl w:val="59601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775532"/>
    <w:multiLevelType w:val="multilevel"/>
    <w:tmpl w:val="726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E63E8"/>
    <w:multiLevelType w:val="multilevel"/>
    <w:tmpl w:val="6E067E50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1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494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9176AFC"/>
    <w:multiLevelType w:val="multilevel"/>
    <w:tmpl w:val="1C0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951D34"/>
    <w:multiLevelType w:val="multilevel"/>
    <w:tmpl w:val="0CC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DD0FFB"/>
    <w:multiLevelType w:val="multilevel"/>
    <w:tmpl w:val="ABC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7142F5"/>
    <w:multiLevelType w:val="hybridMultilevel"/>
    <w:tmpl w:val="FBE8B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7281D52"/>
    <w:multiLevelType w:val="hybridMultilevel"/>
    <w:tmpl w:val="7DE8A15A"/>
    <w:lvl w:ilvl="0" w:tplc="991A2578">
      <w:start w:val="1"/>
      <w:numFmt w:val="bullet"/>
      <w:pStyle w:val="43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1F22C4"/>
    <w:multiLevelType w:val="hybridMultilevel"/>
    <w:tmpl w:val="C4C2DC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87608E7"/>
    <w:multiLevelType w:val="multilevel"/>
    <w:tmpl w:val="509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8F6445"/>
    <w:multiLevelType w:val="multilevel"/>
    <w:tmpl w:val="14C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8D59A1"/>
    <w:multiLevelType w:val="multilevel"/>
    <w:tmpl w:val="DCAC39BE"/>
    <w:lvl w:ilvl="0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09"/>
        </w:tabs>
        <w:ind w:left="430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29"/>
        </w:tabs>
        <w:ind w:left="502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69"/>
        </w:tabs>
        <w:ind w:left="646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189"/>
        </w:tabs>
        <w:ind w:left="718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09"/>
        </w:tabs>
        <w:ind w:left="7909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A37938"/>
    <w:multiLevelType w:val="multilevel"/>
    <w:tmpl w:val="587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D2572F"/>
    <w:multiLevelType w:val="multilevel"/>
    <w:tmpl w:val="DDD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C26C4D"/>
    <w:multiLevelType w:val="multilevel"/>
    <w:tmpl w:val="2B5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5C146A"/>
    <w:multiLevelType w:val="multilevel"/>
    <w:tmpl w:val="B8A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6725BD"/>
    <w:multiLevelType w:val="hybridMultilevel"/>
    <w:tmpl w:val="A2762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DE6157"/>
    <w:multiLevelType w:val="hybridMultilevel"/>
    <w:tmpl w:val="89C25F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7512C3"/>
    <w:multiLevelType w:val="multilevel"/>
    <w:tmpl w:val="DCAC39BE"/>
    <w:lvl w:ilvl="0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09"/>
        </w:tabs>
        <w:ind w:left="430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29"/>
        </w:tabs>
        <w:ind w:left="502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69"/>
        </w:tabs>
        <w:ind w:left="646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189"/>
        </w:tabs>
        <w:ind w:left="718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09"/>
        </w:tabs>
        <w:ind w:left="7909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4745AF"/>
    <w:multiLevelType w:val="multilevel"/>
    <w:tmpl w:val="2FE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3A768C"/>
    <w:multiLevelType w:val="hybridMultilevel"/>
    <w:tmpl w:val="77B4BA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AA31162"/>
    <w:multiLevelType w:val="multilevel"/>
    <w:tmpl w:val="09C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8F4F25"/>
    <w:multiLevelType w:val="multilevel"/>
    <w:tmpl w:val="FA9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3F6F81"/>
    <w:multiLevelType w:val="hybridMultilevel"/>
    <w:tmpl w:val="0C1CCD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9812632">
    <w:abstractNumId w:val="17"/>
  </w:num>
  <w:num w:numId="2" w16cid:durableId="1288928505">
    <w:abstractNumId w:val="16"/>
  </w:num>
  <w:num w:numId="3" w16cid:durableId="2112774054">
    <w:abstractNumId w:val="3"/>
  </w:num>
  <w:num w:numId="4" w16cid:durableId="1704750680">
    <w:abstractNumId w:val="31"/>
  </w:num>
  <w:num w:numId="5" w16cid:durableId="596210569">
    <w:abstractNumId w:val="14"/>
  </w:num>
  <w:num w:numId="6" w16cid:durableId="608003602">
    <w:abstractNumId w:val="24"/>
  </w:num>
  <w:num w:numId="7" w16cid:durableId="610552092">
    <w:abstractNumId w:val="5"/>
  </w:num>
  <w:num w:numId="8" w16cid:durableId="896357693">
    <w:abstractNumId w:val="23"/>
  </w:num>
  <w:num w:numId="9" w16cid:durableId="1465345997">
    <w:abstractNumId w:val="33"/>
  </w:num>
  <w:num w:numId="10" w16cid:durableId="1153722558">
    <w:abstractNumId w:val="0"/>
  </w:num>
  <w:num w:numId="11" w16cid:durableId="752700326">
    <w:abstractNumId w:val="32"/>
  </w:num>
  <w:num w:numId="12" w16cid:durableId="2103380707">
    <w:abstractNumId w:val="26"/>
  </w:num>
  <w:num w:numId="13" w16cid:durableId="1645618489">
    <w:abstractNumId w:val="12"/>
  </w:num>
  <w:num w:numId="14" w16cid:durableId="1422943732">
    <w:abstractNumId w:val="7"/>
  </w:num>
  <w:num w:numId="15" w16cid:durableId="1447696578">
    <w:abstractNumId w:val="2"/>
  </w:num>
  <w:num w:numId="16" w16cid:durableId="448545178">
    <w:abstractNumId w:val="36"/>
  </w:num>
  <w:num w:numId="17" w16cid:durableId="1211502969">
    <w:abstractNumId w:val="6"/>
  </w:num>
  <w:num w:numId="18" w16cid:durableId="1926450110">
    <w:abstractNumId w:val="37"/>
  </w:num>
  <w:num w:numId="19" w16cid:durableId="16819329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6886999">
    <w:abstractNumId w:val="19"/>
  </w:num>
  <w:num w:numId="21" w16cid:durableId="1607226915">
    <w:abstractNumId w:val="22"/>
  </w:num>
  <w:num w:numId="22" w16cid:durableId="1762532470">
    <w:abstractNumId w:val="8"/>
  </w:num>
  <w:num w:numId="23" w16cid:durableId="1385642579">
    <w:abstractNumId w:val="21"/>
  </w:num>
  <w:num w:numId="24" w16cid:durableId="1237742043">
    <w:abstractNumId w:val="29"/>
  </w:num>
  <w:num w:numId="25" w16cid:durableId="334917956">
    <w:abstractNumId w:val="38"/>
  </w:num>
  <w:num w:numId="26" w16cid:durableId="1948346035">
    <w:abstractNumId w:val="30"/>
  </w:num>
  <w:num w:numId="27" w16cid:durableId="1234588781">
    <w:abstractNumId w:val="9"/>
  </w:num>
  <w:num w:numId="28" w16cid:durableId="26416003">
    <w:abstractNumId w:val="25"/>
  </w:num>
  <w:num w:numId="29" w16cid:durableId="1867017727">
    <w:abstractNumId w:val="10"/>
  </w:num>
  <w:num w:numId="30" w16cid:durableId="1537232153">
    <w:abstractNumId w:val="35"/>
  </w:num>
  <w:num w:numId="31" w16cid:durableId="1779331486">
    <w:abstractNumId w:val="28"/>
  </w:num>
  <w:num w:numId="32" w16cid:durableId="1349869157">
    <w:abstractNumId w:val="1"/>
  </w:num>
  <w:num w:numId="33" w16cid:durableId="1650786953">
    <w:abstractNumId w:val="13"/>
  </w:num>
  <w:num w:numId="34" w16cid:durableId="375861890">
    <w:abstractNumId w:val="34"/>
  </w:num>
  <w:num w:numId="35" w16cid:durableId="152918260">
    <w:abstractNumId w:val="15"/>
  </w:num>
  <w:num w:numId="36" w16cid:durableId="1409381224">
    <w:abstractNumId w:val="11"/>
  </w:num>
  <w:num w:numId="37" w16cid:durableId="2065910216">
    <w:abstractNumId w:val="18"/>
  </w:num>
  <w:num w:numId="38" w16cid:durableId="1964067761">
    <w:abstractNumId w:val="20"/>
  </w:num>
  <w:num w:numId="39" w16cid:durableId="985088663">
    <w:abstractNumId w:val="4"/>
  </w:num>
  <w:num w:numId="40" w16cid:durableId="14146201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4E"/>
    <w:rsid w:val="000006D7"/>
    <w:rsid w:val="000455EA"/>
    <w:rsid w:val="00050592"/>
    <w:rsid w:val="000A6BD5"/>
    <w:rsid w:val="00124CC4"/>
    <w:rsid w:val="0015105D"/>
    <w:rsid w:val="001E51C0"/>
    <w:rsid w:val="001F73FF"/>
    <w:rsid w:val="002A5858"/>
    <w:rsid w:val="002D5607"/>
    <w:rsid w:val="0035429B"/>
    <w:rsid w:val="00377184"/>
    <w:rsid w:val="003845DC"/>
    <w:rsid w:val="00423D54"/>
    <w:rsid w:val="00456449"/>
    <w:rsid w:val="004966D0"/>
    <w:rsid w:val="00525CDE"/>
    <w:rsid w:val="0054328B"/>
    <w:rsid w:val="005B074E"/>
    <w:rsid w:val="005F49FE"/>
    <w:rsid w:val="00641EBF"/>
    <w:rsid w:val="00683286"/>
    <w:rsid w:val="007745A8"/>
    <w:rsid w:val="007B1625"/>
    <w:rsid w:val="007E00D9"/>
    <w:rsid w:val="007F0E37"/>
    <w:rsid w:val="008208E4"/>
    <w:rsid w:val="00847AAC"/>
    <w:rsid w:val="008700A6"/>
    <w:rsid w:val="0088336C"/>
    <w:rsid w:val="008C3E8E"/>
    <w:rsid w:val="008E2385"/>
    <w:rsid w:val="00903F41"/>
    <w:rsid w:val="00914DC9"/>
    <w:rsid w:val="00934296"/>
    <w:rsid w:val="009A6D22"/>
    <w:rsid w:val="009B4224"/>
    <w:rsid w:val="009B6400"/>
    <w:rsid w:val="00A13152"/>
    <w:rsid w:val="00A20013"/>
    <w:rsid w:val="00A30D96"/>
    <w:rsid w:val="00AB2A55"/>
    <w:rsid w:val="00AB4D82"/>
    <w:rsid w:val="00B4644A"/>
    <w:rsid w:val="00B7599C"/>
    <w:rsid w:val="00C17A29"/>
    <w:rsid w:val="00C22F14"/>
    <w:rsid w:val="00C46D60"/>
    <w:rsid w:val="00C74123"/>
    <w:rsid w:val="00C8780C"/>
    <w:rsid w:val="00CD1F48"/>
    <w:rsid w:val="00CE0038"/>
    <w:rsid w:val="00CF68CF"/>
    <w:rsid w:val="00D200AF"/>
    <w:rsid w:val="00D525CC"/>
    <w:rsid w:val="00D67AF9"/>
    <w:rsid w:val="00E92EE6"/>
    <w:rsid w:val="00EA2A2E"/>
    <w:rsid w:val="00ED4ED8"/>
    <w:rsid w:val="00F558A5"/>
    <w:rsid w:val="00F86AE0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FCD8"/>
  <w15:chartTrackingRefBased/>
  <w15:docId w15:val="{21BD3391-BB35-4A74-9597-DFAB2301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0">
    <w:name w:val="heading 1"/>
    <w:basedOn w:val="a"/>
    <w:next w:val="a"/>
    <w:link w:val="11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C22F1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22F1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link w:val="-20"/>
    <w:qFormat/>
    <w:rsid w:val="00AB4D82"/>
    <w:pPr>
      <w:keepNext/>
      <w:numPr>
        <w:numId w:val="13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next w:val="-2"/>
    <w:link w:val="-30"/>
    <w:qFormat/>
    <w:rsid w:val="00CF68CF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d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CE003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CE0038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E003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CE0038"/>
    <w:rPr>
      <w:rFonts w:ascii="Times New Roman" w:hAnsi="Times New Roman"/>
    </w:rPr>
  </w:style>
  <w:style w:type="paragraph" w:styleId="af4">
    <w:name w:val="footer"/>
    <w:basedOn w:val="a"/>
    <w:link w:val="af5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CE0038"/>
    <w:rPr>
      <w:rFonts w:ascii="Times New Roman" w:hAnsi="Times New Roman"/>
    </w:rPr>
  </w:style>
  <w:style w:type="paragraph" w:styleId="af6">
    <w:name w:val="TOC Heading"/>
    <w:basedOn w:val="10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7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8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9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1">
    <w:name w:val="ур1"/>
    <w:basedOn w:val="-1"/>
    <w:next w:val="-2"/>
    <w:link w:val="13"/>
    <w:qFormat/>
    <w:rsid w:val="00ED4ED8"/>
    <w:pPr>
      <w:pageBreakBefore w:val="0"/>
      <w:numPr>
        <w:ilvl w:val="1"/>
      </w:numPr>
      <w:jc w:val="left"/>
    </w:pPr>
    <w:rPr>
      <w:caps w:val="0"/>
    </w:rPr>
  </w:style>
  <w:style w:type="character" w:customStyle="1" w:styleId="-20">
    <w:name w:val="Ур-2 Знак"/>
    <w:basedOn w:val="a0"/>
    <w:link w:val="-2"/>
    <w:rsid w:val="00ED4ED8"/>
    <w:rPr>
      <w:rFonts w:ascii="Times New Roman" w:hAnsi="Times New Roman"/>
      <w:b/>
    </w:rPr>
  </w:style>
  <w:style w:type="character" w:customStyle="1" w:styleId="13">
    <w:name w:val="ур1 Знак"/>
    <w:basedOn w:val="-20"/>
    <w:link w:val="1"/>
    <w:rsid w:val="00ED4ED8"/>
    <w:rPr>
      <w:rFonts w:ascii="Times New Roman" w:hAnsi="Times New Roman"/>
      <w:b/>
      <w:bCs/>
    </w:rPr>
  </w:style>
  <w:style w:type="paragraph" w:customStyle="1" w:styleId="my-2">
    <w:name w:val="my-2"/>
    <w:basedOn w:val="a"/>
    <w:rsid w:val="00CF68CF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paragraph" w:customStyle="1" w:styleId="14">
    <w:name w:val="Стиль1"/>
    <w:basedOn w:val="-1"/>
    <w:link w:val="15"/>
    <w:qFormat/>
    <w:rsid w:val="00377184"/>
  </w:style>
  <w:style w:type="character" w:customStyle="1" w:styleId="15">
    <w:name w:val="Стиль1 Знак"/>
    <w:basedOn w:val="-10"/>
    <w:link w:val="14"/>
    <w:rsid w:val="00377184"/>
    <w:rPr>
      <w:rFonts w:ascii="Times New Roman" w:hAnsi="Times New Roman"/>
      <w:b/>
      <w:bCs/>
      <w:caps/>
    </w:rPr>
  </w:style>
  <w:style w:type="paragraph" w:customStyle="1" w:styleId="afb">
    <w:name w:val="загл"/>
    <w:basedOn w:val="-1"/>
    <w:next w:val="1"/>
    <w:link w:val="afc"/>
    <w:qFormat/>
    <w:rsid w:val="00377184"/>
  </w:style>
  <w:style w:type="character" w:customStyle="1" w:styleId="afc">
    <w:name w:val="загл Знак"/>
    <w:basedOn w:val="-10"/>
    <w:link w:val="afb"/>
    <w:rsid w:val="00377184"/>
    <w:rPr>
      <w:rFonts w:ascii="Times New Roman" w:hAnsi="Times New Roman"/>
      <w:b/>
      <w:bCs/>
      <w:caps/>
    </w:rPr>
  </w:style>
  <w:style w:type="paragraph" w:customStyle="1" w:styleId="41">
    <w:name w:val="ур4"/>
    <w:basedOn w:val="a"/>
    <w:link w:val="42"/>
    <w:qFormat/>
    <w:rsid w:val="00903F41"/>
  </w:style>
  <w:style w:type="character" w:customStyle="1" w:styleId="-30">
    <w:name w:val="Ур-3 Знак"/>
    <w:basedOn w:val="a0"/>
    <w:link w:val="-3"/>
    <w:rsid w:val="00903F41"/>
    <w:rPr>
      <w:rFonts w:ascii="Times New Roman" w:hAnsi="Times New Roman"/>
      <w:b/>
    </w:rPr>
  </w:style>
  <w:style w:type="character" w:customStyle="1" w:styleId="42">
    <w:name w:val="ур4 Знак"/>
    <w:basedOn w:val="-30"/>
    <w:link w:val="41"/>
    <w:rsid w:val="00903F41"/>
    <w:rPr>
      <w:rFonts w:ascii="Times New Roman" w:hAnsi="Times New Roman"/>
      <w:b w:val="0"/>
    </w:rPr>
  </w:style>
  <w:style w:type="paragraph" w:customStyle="1" w:styleId="431">
    <w:name w:val="ур431"/>
    <w:basedOn w:val="a"/>
    <w:next w:val="41"/>
    <w:link w:val="4310"/>
    <w:qFormat/>
    <w:rsid w:val="00903F41"/>
    <w:pPr>
      <w:numPr>
        <w:numId w:val="21"/>
      </w:numPr>
    </w:pPr>
  </w:style>
  <w:style w:type="character" w:customStyle="1" w:styleId="a8">
    <w:name w:val="Абзац списка Знак"/>
    <w:basedOn w:val="a0"/>
    <w:link w:val="a7"/>
    <w:uiPriority w:val="34"/>
    <w:rsid w:val="00903F41"/>
    <w:rPr>
      <w:rFonts w:ascii="Times New Roman" w:hAnsi="Times New Roman"/>
    </w:rPr>
  </w:style>
  <w:style w:type="character" w:customStyle="1" w:styleId="4310">
    <w:name w:val="ур431 Знак"/>
    <w:basedOn w:val="a8"/>
    <w:link w:val="431"/>
    <w:rsid w:val="00903F41"/>
    <w:rPr>
      <w:rFonts w:ascii="Times New Roman" w:hAnsi="Times New Roman"/>
    </w:rPr>
  </w:style>
  <w:style w:type="paragraph" w:styleId="31">
    <w:name w:val="toc 3"/>
    <w:basedOn w:val="a"/>
    <w:next w:val="a"/>
    <w:autoRedefine/>
    <w:uiPriority w:val="39"/>
    <w:unhideWhenUsed/>
    <w:rsid w:val="008208E4"/>
    <w:pPr>
      <w:tabs>
        <w:tab w:val="left" w:pos="1440"/>
        <w:tab w:val="right" w:leader="dot" w:pos="9345"/>
      </w:tabs>
      <w:spacing w:after="100"/>
      <w:ind w:left="48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\Downloads\&#1064;&#1072;&#1073;&#1083;&#1086;&#1085;%20&#1086;&#1090;&#1095;&#1077;&#1090;&#1072;%20&#1048;&#1042;&#1058;%20(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(2).dotx</Template>
  <TotalTime>1</TotalTime>
  <Pages>9</Pages>
  <Words>429</Words>
  <Characters>2446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Administrator</cp:lastModifiedBy>
  <cp:revision>2</cp:revision>
  <dcterms:created xsi:type="dcterms:W3CDTF">2025-11-10T20:23:00Z</dcterms:created>
  <dcterms:modified xsi:type="dcterms:W3CDTF">2025-11-10T20:23:00Z</dcterms:modified>
</cp:coreProperties>
</file>